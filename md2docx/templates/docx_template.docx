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D569E">
      <w:pPr>
        <w:pStyle w:val="28"/>
        <w:bidi w:val="0"/>
        <w:jc w:val="both"/>
        <w:rPr>
          <w:rFonts w:hint="eastAsia"/>
          <w:lang w:val="en-US" w:eastAsia="zh-CN"/>
        </w:rPr>
      </w:pPr>
      <w:bookmarkStart w:id="0" w:name="_GoBack"/>
      <w:bookmarkEnd w:id="0"/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C65A5">
    <w:pPr>
      <w:pStyle w:val="19"/>
      <w:jc w:val="center"/>
    </w:pPr>
  </w:p>
  <w:p w14:paraId="60C434E5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attachedTemplate r:id="rId1"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  <w:rsid w:val="03455684"/>
    <w:rsid w:val="1683496B"/>
    <w:rsid w:val="2AA21119"/>
    <w:rsid w:val="3CC87937"/>
    <w:rsid w:val="48A959DF"/>
    <w:rsid w:val="539D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42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link w:val="43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44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link w:val="45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link w:val="46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link w:val="4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link w:val="48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link w:val="49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link w:val="50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link w:val="52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link w:val="5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31">
    <w:name w:val="Table Grid"/>
    <w:basedOn w:val="30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rFonts w:asciiTheme="minorAscii" w:hAnsiTheme="minorAscii" w:eastAsiaTheme="minorEastAsia"/>
      <w:b/>
    </w:rPr>
  </w:style>
  <w:style w:type="character" w:styleId="34">
    <w:name w:val="endnote reference"/>
    <w:basedOn w:val="32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6">
    <w:name w:val="FollowedHyperlink"/>
    <w:basedOn w:val="32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9">
    <w:name w:val="annotation reference"/>
    <w:basedOn w:val="32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0">
    <w:name w:val="footnote reference"/>
    <w:basedOn w:val="32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1">
    <w:name w:val="模板"/>
    <w:basedOn w:val="1"/>
    <w:qFormat/>
    <w:uiPriority w:val="0"/>
    <w:pPr>
      <w:spacing w:line="360" w:lineRule="auto"/>
      <w:ind w:firstLine="440" w:firstLineChars="200"/>
    </w:pPr>
    <w:rPr>
      <w:rFonts w:hint="default" w:ascii="Times New Roman" w:hAnsi="Times New Roman" w:eastAsia="宋体"/>
      <w:color w:val="000000" w:themeColor="text1"/>
      <w:sz w:val="24"/>
      <w14:textFill>
        <w14:solidFill>
          <w14:schemeClr w14:val="tx1"/>
        </w14:solidFill>
      </w14:textFill>
      <w14:ligatures w14:val="standardContextual"/>
    </w:rPr>
  </w:style>
  <w:style w:type="character" w:customStyle="1" w:styleId="42">
    <w:name w:val="标题 1 字符"/>
    <w:link w:val="2"/>
    <w:qFormat/>
    <w:uiPriority w:val="9"/>
    <w:rPr>
      <w:b/>
      <w:bCs/>
      <w:kern w:val="44"/>
      <w:sz w:val="36"/>
      <w:szCs w:val="36"/>
    </w:rPr>
  </w:style>
  <w:style w:type="character" w:customStyle="1" w:styleId="43">
    <w:name w:val="标题 2 字符"/>
    <w:link w:val="3"/>
    <w:semiHidden/>
    <w:qFormat/>
    <w:uiPriority w:val="9"/>
    <w:rPr>
      <w:b/>
      <w:bCs/>
      <w:sz w:val="32"/>
      <w:szCs w:val="32"/>
    </w:rPr>
  </w:style>
  <w:style w:type="character" w:customStyle="1" w:styleId="44">
    <w:name w:val="标题 3 字符"/>
    <w:link w:val="4"/>
    <w:semiHidden/>
    <w:qFormat/>
    <w:uiPriority w:val="9"/>
    <w:rPr>
      <w:b/>
      <w:bCs/>
      <w:sz w:val="30"/>
      <w:szCs w:val="30"/>
    </w:rPr>
  </w:style>
  <w:style w:type="character" w:customStyle="1" w:styleId="45">
    <w:name w:val="标题 4 字符"/>
    <w:link w:val="5"/>
    <w:semiHidden/>
    <w:qFormat/>
    <w:uiPriority w:val="9"/>
    <w:rPr>
      <w:b/>
      <w:bCs/>
      <w:sz w:val="28"/>
      <w:szCs w:val="28"/>
    </w:rPr>
  </w:style>
  <w:style w:type="character" w:customStyle="1" w:styleId="46">
    <w:name w:val="标题 5 字符"/>
    <w:link w:val="6"/>
    <w:semiHidden/>
    <w:qFormat/>
    <w:uiPriority w:val="9"/>
    <w:rPr>
      <w:b/>
      <w:bCs/>
    </w:rPr>
  </w:style>
  <w:style w:type="character" w:customStyle="1" w:styleId="47">
    <w:name w:val="标题 6 字符"/>
    <w:link w:val="8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48">
    <w:name w:val="标题 7 字符"/>
    <w:link w:val="9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49">
    <w:name w:val="标题 8 字符"/>
    <w:link w:val="10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50">
    <w:name w:val="标题 9 字符"/>
    <w:link w:val="11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character" w:customStyle="1" w:styleId="51">
    <w:name w:val="标题 字符"/>
    <w:link w:val="28"/>
    <w:qFormat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52">
    <w:name w:val="副标题 字符"/>
    <w:link w:val="23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53">
    <w:name w:val="Quote"/>
    <w:basedOn w:val="1"/>
    <w:next w:val="1"/>
    <w:link w:val="5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4">
    <w:name w:val="引用 字符"/>
    <w:basedOn w:val="32"/>
    <w:link w:val="5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5">
    <w:name w:val="List Paragraph"/>
    <w:basedOn w:val="1"/>
    <w:qFormat/>
    <w:uiPriority w:val="34"/>
    <w:pPr>
      <w:ind w:left="720"/>
      <w:contextualSpacing/>
    </w:pPr>
  </w:style>
  <w:style w:type="character" w:customStyle="1" w:styleId="56">
    <w:name w:val="Intense Emphasis"/>
    <w:basedOn w:val="32"/>
    <w:qFormat/>
    <w:uiPriority w:val="21"/>
    <w:rPr>
      <w:i/>
      <w:iCs/>
      <w:color w:val="2F5597" w:themeColor="accent1" w:themeShade="BF"/>
    </w:rPr>
  </w:style>
  <w:style w:type="paragraph" w:styleId="57">
    <w:name w:val="Intense Quote"/>
    <w:basedOn w:val="1"/>
    <w:next w:val="1"/>
    <w:link w:val="5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58">
    <w:name w:val="明显引用 字符"/>
    <w:basedOn w:val="32"/>
    <w:link w:val="57"/>
    <w:qFormat/>
    <w:uiPriority w:val="30"/>
    <w:rPr>
      <w:i/>
      <w:iCs/>
      <w:color w:val="2F5597" w:themeColor="accent1" w:themeShade="BF"/>
    </w:rPr>
  </w:style>
  <w:style w:type="character" w:customStyle="1" w:styleId="59">
    <w:name w:val="Intense Reference"/>
    <w:basedOn w:val="32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60">
    <w:name w:val="Source Code"/>
    <w:qFormat/>
    <w:uiPriority w:val="0"/>
    <w:pPr>
      <w:wordWrap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61">
    <w:name w:val="KeywordTok"/>
    <w:qFormat/>
    <w:uiPriority w:val="0"/>
    <w:rPr>
      <w:b/>
      <w:color w:val="007020"/>
    </w:rPr>
  </w:style>
  <w:style w:type="character" w:customStyle="1" w:styleId="62">
    <w:name w:val="DataTypeTok"/>
    <w:qFormat/>
    <w:uiPriority w:val="0"/>
    <w:rPr>
      <w:color w:val="902000"/>
    </w:rPr>
  </w:style>
  <w:style w:type="character" w:customStyle="1" w:styleId="63">
    <w:name w:val="DecValTok"/>
    <w:qFormat/>
    <w:uiPriority w:val="0"/>
    <w:rPr>
      <w:color w:val="40A070"/>
    </w:rPr>
  </w:style>
  <w:style w:type="character" w:customStyle="1" w:styleId="64">
    <w:name w:val="BaseNTok"/>
    <w:qFormat/>
    <w:uiPriority w:val="0"/>
    <w:rPr>
      <w:color w:val="40A070"/>
    </w:rPr>
  </w:style>
  <w:style w:type="character" w:customStyle="1" w:styleId="65">
    <w:name w:val="FloatTok"/>
    <w:qFormat/>
    <w:uiPriority w:val="0"/>
    <w:rPr>
      <w:color w:val="40A070"/>
    </w:rPr>
  </w:style>
  <w:style w:type="character" w:customStyle="1" w:styleId="66">
    <w:name w:val="ConstantTok"/>
    <w:qFormat/>
    <w:uiPriority w:val="0"/>
    <w:rPr>
      <w:color w:val="880000"/>
    </w:rPr>
  </w:style>
  <w:style w:type="character" w:customStyle="1" w:styleId="67">
    <w:name w:val="CharTok"/>
    <w:qFormat/>
    <w:uiPriority w:val="0"/>
    <w:rPr>
      <w:color w:val="4070A0"/>
    </w:rPr>
  </w:style>
  <w:style w:type="character" w:customStyle="1" w:styleId="68">
    <w:name w:val="SpecialCharTok"/>
    <w:qFormat/>
    <w:uiPriority w:val="0"/>
    <w:rPr>
      <w:color w:val="4070A0"/>
    </w:rPr>
  </w:style>
  <w:style w:type="character" w:customStyle="1" w:styleId="69">
    <w:name w:val="StringTok"/>
    <w:qFormat/>
    <w:uiPriority w:val="0"/>
    <w:rPr>
      <w:color w:val="4070A0"/>
    </w:rPr>
  </w:style>
  <w:style w:type="character" w:customStyle="1" w:styleId="70">
    <w:name w:val="VerbatimStringTok"/>
    <w:qFormat/>
    <w:uiPriority w:val="0"/>
    <w:rPr>
      <w:color w:val="4070A0"/>
    </w:rPr>
  </w:style>
  <w:style w:type="character" w:customStyle="1" w:styleId="71">
    <w:name w:val="SpecialStringTok"/>
    <w:qFormat/>
    <w:uiPriority w:val="0"/>
    <w:rPr>
      <w:color w:val="BB6688"/>
    </w:rPr>
  </w:style>
  <w:style w:type="character" w:customStyle="1" w:styleId="72">
    <w:name w:val="ImportTok"/>
    <w:qFormat/>
    <w:uiPriority w:val="0"/>
    <w:rPr>
      <w:b/>
      <w:color w:val="008000"/>
    </w:rPr>
  </w:style>
  <w:style w:type="character" w:customStyle="1" w:styleId="73">
    <w:name w:val="CommentTok"/>
    <w:qFormat/>
    <w:uiPriority w:val="0"/>
    <w:rPr>
      <w:i/>
      <w:color w:val="60A0B0"/>
    </w:rPr>
  </w:style>
  <w:style w:type="character" w:customStyle="1" w:styleId="74">
    <w:name w:val="DocumentationTok"/>
    <w:qFormat/>
    <w:uiPriority w:val="0"/>
    <w:rPr>
      <w:i/>
      <w:color w:val="BA2121"/>
    </w:rPr>
  </w:style>
  <w:style w:type="character" w:customStyle="1" w:styleId="75">
    <w:name w:val="AnnotationTok"/>
    <w:qFormat/>
    <w:uiPriority w:val="0"/>
    <w:rPr>
      <w:b/>
      <w:i/>
      <w:color w:val="60A0B0"/>
    </w:rPr>
  </w:style>
  <w:style w:type="character" w:customStyle="1" w:styleId="76">
    <w:name w:val="CommentVarTok"/>
    <w:qFormat/>
    <w:uiPriority w:val="0"/>
    <w:rPr>
      <w:b/>
      <w:i/>
      <w:color w:val="60A0B0"/>
    </w:rPr>
  </w:style>
  <w:style w:type="character" w:customStyle="1" w:styleId="77">
    <w:name w:val="OtherTok"/>
    <w:uiPriority w:val="0"/>
    <w:rPr>
      <w:color w:val="007020"/>
    </w:rPr>
  </w:style>
  <w:style w:type="character" w:customStyle="1" w:styleId="78">
    <w:name w:val="FunctionTok"/>
    <w:uiPriority w:val="0"/>
    <w:rPr>
      <w:color w:val="06287E"/>
    </w:rPr>
  </w:style>
  <w:style w:type="character" w:customStyle="1" w:styleId="79">
    <w:name w:val="VariableTok"/>
    <w:uiPriority w:val="0"/>
    <w:rPr>
      <w:color w:val="19177C"/>
    </w:rPr>
  </w:style>
  <w:style w:type="character" w:customStyle="1" w:styleId="80">
    <w:name w:val="ControlFlowTok"/>
    <w:uiPriority w:val="0"/>
    <w:rPr>
      <w:b/>
      <w:color w:val="007020"/>
    </w:rPr>
  </w:style>
  <w:style w:type="character" w:customStyle="1" w:styleId="81">
    <w:name w:val="OperatorTok"/>
    <w:uiPriority w:val="0"/>
    <w:rPr>
      <w:color w:val="666666"/>
    </w:rPr>
  </w:style>
  <w:style w:type="character" w:customStyle="1" w:styleId="82">
    <w:name w:val="BuiltInTok"/>
    <w:qFormat/>
    <w:uiPriority w:val="0"/>
    <w:rPr>
      <w:color w:val="008000"/>
    </w:rPr>
  </w:style>
  <w:style w:type="character" w:customStyle="1" w:styleId="83">
    <w:name w:val="ExtensionTok"/>
    <w:qFormat/>
    <w:uiPriority w:val="0"/>
  </w:style>
  <w:style w:type="character" w:customStyle="1" w:styleId="84">
    <w:name w:val="PreprocessorTok"/>
    <w:qFormat/>
    <w:uiPriority w:val="0"/>
    <w:rPr>
      <w:color w:val="BC7A00"/>
    </w:rPr>
  </w:style>
  <w:style w:type="character" w:customStyle="1" w:styleId="85">
    <w:name w:val="AttributeTok"/>
    <w:qFormat/>
    <w:uiPriority w:val="0"/>
    <w:rPr>
      <w:color w:val="7D9029"/>
    </w:rPr>
  </w:style>
  <w:style w:type="character" w:customStyle="1" w:styleId="86">
    <w:name w:val="RegionMarkerTok"/>
    <w:uiPriority w:val="0"/>
  </w:style>
  <w:style w:type="character" w:customStyle="1" w:styleId="87">
    <w:name w:val="InformationTok"/>
    <w:uiPriority w:val="0"/>
    <w:rPr>
      <w:b/>
      <w:i/>
      <w:color w:val="60A0B0"/>
    </w:rPr>
  </w:style>
  <w:style w:type="character" w:customStyle="1" w:styleId="88">
    <w:name w:val="WarningTok"/>
    <w:uiPriority w:val="0"/>
    <w:rPr>
      <w:b/>
      <w:i/>
      <w:color w:val="60A0B0"/>
    </w:rPr>
  </w:style>
  <w:style w:type="character" w:customStyle="1" w:styleId="89">
    <w:name w:val="AlertTok"/>
    <w:qFormat/>
    <w:uiPriority w:val="0"/>
    <w:rPr>
      <w:b/>
      <w:color w:val="FF0000"/>
    </w:rPr>
  </w:style>
  <w:style w:type="character" w:customStyle="1" w:styleId="90">
    <w:name w:val="ErrorTok"/>
    <w:uiPriority w:val="0"/>
    <w:rPr>
      <w:b/>
      <w:color w:val="FF0000"/>
    </w:rPr>
  </w:style>
  <w:style w:type="character" w:customStyle="1" w:styleId="91">
    <w:name w:val="NormalTok"/>
    <w:uiPriority w:val="0"/>
  </w:style>
  <w:style w:type="table" w:customStyle="1" w:styleId="92">
    <w:name w:val="Table"/>
    <w:basedOn w:val="30"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b/>
      </w:rPr>
    </w:tblStylePr>
  </w:style>
  <w:style w:type="table" w:customStyle="1" w:styleId="93">
    <w:name w:val="Academic Table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666666" w:sz="6" w:space="0"/>
        <w:insideV w:val="single" w:color="666666" w:sz="6" w:space="0"/>
      </w:tblBorders>
      <w:tblCellMar>
        <w:top w:w="108" w:type="dxa"/>
        <w:left w:w="108" w:type="dxa"/>
        <w:bottom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w\Downloads\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2025-09-15T17:54:00Z</dcterms:created>
  <dc:creator>Microsoft Office User</dc:creator>
  <cp:lastModifiedBy>姚思亦</cp:lastModifiedBy>
  <dcterms:modified xsi:type="dcterms:W3CDTF">2026-02-10T06:36:43Z</dcterms:modified>
  <cp:revision>2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[DocID]=FD57D8BF-B258-406C-81B9-44D2872CF3F0</vt:lpwstr>
  </op:property>
  <op:property fmtid="{D5CDD505-2E9C-101B-9397-08002B2CF9AE}" pid="3" name="_IPGFLOW_P-CB6C_E-1_FP-1_SP-1_CV-10A34BCE_CN-75ABA004">
    <vt:lpwstr>fFa4MqJO4wI05gjNHQiFwb3sL42Bas/EYjP8Qd00FeM3DUeYF4F3CwWtrmnSMgxERewwPCSzfMKE73PDWa2Glwboas/KMwJrk+pks9RVKOt6c1KtJ0BJOnVxo9qaVzcsWDGwYOMxM4A5JdiiUQkIlstz7gju6eadcLLyyxmWuFtRDDW/zhRl5aluMChzQobGHVqNFvBy9soD1g2SKKPGMgbr+56nKQ9+LP+2N/SSzbHXzEIryAl8bdGV1TGNES0</vt:lpwstr>
  </op:property>
  <op:property fmtid="{D5CDD505-2E9C-101B-9397-08002B2CF9AE}" pid="4" name="_IPGFLOW_P-CB6C_E-1_FP-1_SP-2_CV-333E3A19_CN-50FFC80C">
    <vt:lpwstr>pOBfaJq0GjK1QN5iFPBLC+ZOhs9QwCFgcQYMohzFzyFSO6lnVhBMG3kRBQYX3Ji/pCPdR5IMteJuTC73bFhStuUReapPMKkTpWKBO8Y7dxOgVsByFCX2Ln9Y1csDZIGz9</vt:lpwstr>
  </op:property>
  <op:property fmtid="{D5CDD505-2E9C-101B-9397-08002B2CF9AE}" pid="5" name="_IPGFLOW_P-CB6C_E-0_FP-1_CV-1748F583_CN-F8CAE00">
    <vt:lpwstr>DPSPMK|3|384|2|0</vt:lpwstr>
  </op:property>
  <op:property fmtid="{D5CDD505-2E9C-101B-9397-08002B2CF9AE}" pid="6" name="_IPGFLOW_P-CB6C_E-1_FP-2_SP-1_CV-5BD7948A_CN-AC6D2DF6">
    <vt:lpwstr>fFa4MqJO4wI05gjNHQiFwVL82GQv9fo81vLoD9vFe+xwfHLSdzwiokqBKsyfexFQw2hKlPE7Pqkpb2mB5oMZ6+jjgldJUrLjAFvBtrDsKK8YjLCk72fEPt3+99LmcX04UO+hX0Ow8F2iqyEPJQg2BGP5u1qqvC0PLMWoP8BFz/kZIN2gQKuUu/kBbR8OuMGw0FUmgiaO7xjPj3MeXN+GeUcuUdbE0RjJgQCHafCSrSfbuc1esL+2Jpij+qGfbkB</vt:lpwstr>
  </op:property>
  <op:property fmtid="{D5CDD505-2E9C-101B-9397-08002B2CF9AE}" pid="7" name="_IPGFLOW_P-CB6C_E-1_FP-2_SP-2_CV-156C6E7F_CN-E236D0FF">
    <vt:lpwstr>sXLfSaMMqCybzuapsGiC2J1wGi6TpfUcyojmnBmoZi/de+BKY4OFRyXORp29CJ7JvS3BPqhdATh+m3D8kEuQtIhuvwBL6eQK9vhaTTE0xDwMLfpLuI9yJn30m9UiFM4Bp</vt:lpwstr>
  </op:property>
  <op:property fmtid="{D5CDD505-2E9C-101B-9397-08002B2CF9AE}" pid="8" name="_IPGFLOW_P-CB6C_E-0_FP-2_CV-1748F583_CN-B246C2CE">
    <vt:lpwstr>DPSPMK|3|384|2|0</vt:lpwstr>
  </op:property>
  <op:property fmtid="{D5CDD505-2E9C-101B-9397-08002B2CF9AE}" pid="9" name="_IPGFLOW_P-CB6C_E-1_FP-3_SP-1_CV-5749343F_CN-5B507B37">
    <vt:lpwstr>fFa4MqJO4wI05gjNHQiFwVAl6B2ab6Wwd5UG/ijS5d5IJBN5r426dM5VlyQxl0km0zKGezJ82k3EdHwY8MPQd7aByX/vNCtorUb3TwOnq9DNaYqGR3nJW2hR1+gBceOyMOfPu4hNrLM0/u0HKbUNAIC5fBlvj3RnMnwpudn3lKjO5pt3LyOhXfrCFiZbmgLCVa7TfcFlX2VOYAaZNI8ehWe4M434Cl303kPEZmkcqTECUDT4jj5zbN1NJh9Bc3q</vt:lpwstr>
  </op:property>
  <op:property fmtid="{D5CDD505-2E9C-101B-9397-08002B2CF9AE}" pid="10" name="_IPGFLOW_P-CB6C_E-1_FP-3_SP-2_CV-F581906F_CN-1ABA7E4">
    <vt:lpwstr>3tSwfIsfXFh0nL1+gPvE7fTcbgJhgABaU6Oe2fXKlzlvsKAacbMN0VmMOngb1RFN4K1Fnm1CHzIsougIedGnQ5zd/0VgBRCd2rb+AJlD/vWjPFb3/w75qUIRe25L24Ukk</vt:lpwstr>
  </op:property>
  <op:property fmtid="{D5CDD505-2E9C-101B-9397-08002B2CF9AE}" pid="11" name="_IPGFLOW_P-CB6C_E-0_FP-3_CV-1748F583_CN-6FD01B4B">
    <vt:lpwstr>DPSPMK|3|384|2|0</vt:lpwstr>
  </op:property>
  <op:property fmtid="{D5CDD505-2E9C-101B-9397-08002B2CF9AE}" pid="12" name="KSOTemplateDocerSaveRecord">
    <vt:lpwstr>eyJoZGlkIjoiNzUyM2U1OWJjMWRlNDQ2NDQyNTc1NmYyNzAxNWRlNzciLCJ1c2VySWQiOiIxMTAwODUxMjIwIn0=</vt:lpwstr>
  </op:property>
  <op:property fmtid="{D5CDD505-2E9C-101B-9397-08002B2CF9AE}" pid="13" name="KSOProductBuildVer">
    <vt:lpwstr>2052-12.1.0.24034</vt:lpwstr>
  </op:property>
  <op:property fmtid="{D5CDD505-2E9C-101B-9397-08002B2CF9AE}" pid="14" name="ICV">
    <vt:lpwstr>AC5E7A8F6FCF4CD684CCC14F0C62F93A_12</vt:lpwstr>
  </op:property>
  <op:property fmtid="{D5CDD505-2E9C-101B-9397-08002B2CF9AE}" pid="15" name="_IPGFLOW_P-CB6C_E-1_FP-4_SP-1_CV-DB48A754_CN-729557B9">
    <vt:lpwstr>fFa4MqJO4wI05gjNHQiFwUZlQbGg0ack0cU5YYiYfVsZCeqXwZZPHtLIll1yUfP2dhuGRcGmMaaSEVTgJNlDKcRxyoQgIjnBvLSX3TFd40TK1OTH62nZbkfjOkPfTYb8BVI/zSnj0YH8obMple5AF3moBQ0nhHolko/v6EaYc7vvOYH40zJ094B6RGOt5H9zpIP2dr8hasGiZpDnlLwwNUqprnaRRcEb2FIomj7UBPD0jelcgLVqzmjyV9+eDsA</vt:lpwstr>
  </op:property>
  <op:property fmtid="{D5CDD505-2E9C-101B-9397-08002B2CF9AE}" pid="16" name="_IPGFLOW_P-CB6C_E-1_FP-4_SP-2_CV-1C25B783_CN-9A2ECC9B">
    <vt:lpwstr>q3i5JDPKmp67KkuwWWc6BeRWdooj7dCZV4AQ6TZo/EDh5PclWJdS0iX4q8G8siPyoM3djK5LTK7Lq2haJpH+qiGZhXixrMUPOYb7noCBWbAu73lt28rVp5fG1k0ObuTgu</vt:lpwstr>
  </op:property>
  <op:property fmtid="{D5CDD505-2E9C-101B-9397-08002B2CF9AE}" pid="17" name="_IPGFLOW_P-CB6C_E-0_FP-4_CV-1748F583_CN-12A31D13">
    <vt:lpwstr>DPSPMK|3|384|2|0</vt:lpwstr>
  </op:property>
  <op:property fmtid="{D5CDD505-2E9C-101B-9397-08002B2CF9AE}" pid="18" name="_IPGFLOW_P-CB6C_E-1_FP-5_SP-1_CV-E0ADF4FD_CN-86D16C91">
    <vt:lpwstr>94ZiqnwULukQLNM1XcuVSELCZrBlJ5YIYEFWcq2UvFbZQofiJUQ4Yz6Atuq8zTYVJR6zeVKmP3Q0b2z9C1ULVT5WDKNmORet2CCBEwM4LOHPvBjbstXZn0AVJX+rSFPzVadSrrjx1Sl1/VizQMbp32xDpTbWcWzcgB6n4PHXLwhEoTPJv5a/h9n8UvkUWycMUA2yYrYzFqctJ+GltSjdRtcaYmao5l0/hr8jADfrEZ2SimoMdC15TeYhnB/uxcd</vt:lpwstr>
  </op:property>
  <op:property fmtid="{D5CDD505-2E9C-101B-9397-08002B2CF9AE}" pid="19" name="_IPGFLOW_P-CB6C_E-1_FP-5_SP-2_CV-D96FE189_CN-85B81FF7">
    <vt:lpwstr>jNk72thv5CSp/LjZNd1ryOWBEKQz5hAw4yvZJqrU+JC/FqVtd1HuTcGrNZ/AWRyhxMcUUL0HtvfTmUCrwVRQWPqefxeLZJHG4aCZl//8zXSeaQcOjp1EMMcpBPV2uCpF2</vt:lpwstr>
  </op:property>
  <op:property fmtid="{D5CDD505-2E9C-101B-9397-08002B2CF9AE}" pid="20" name="_IPGFLOW_P-CB6C_E-0_FP-5_CV-1748F583_CN-CF35C496">
    <vt:lpwstr>DPSPMK|3|384|2|0</vt:lpwstr>
  </op:property>
  <op:property fmtid="{D5CDD505-2E9C-101B-9397-08002B2CF9AE}" pid="21" name="_IPGFLOW_P-CB6C_E-1_FP-6_SP-1_CV-8AEB3733_CN-C742DE40">
    <vt:lpwstr>94ZiqnwULukQLNM1XcuVSJWSOXaA85RuJtVb08JTUHK7udPfO4s0v9r6uB0GuudveJ5wkjdJmmYFMvnaUgTgdHPT0AUM6/Ebrs5LHEKN+wpHnfxJd26sgqcASOzdrtIxpRvchb06FGxM6YiUW1Enz/JhMTbzVCfVylz1uTpOOz51YkHBaAQGXLc7ZtFi4c3lpnfZdWq6Cqhz4h0zT8/Q77QHDKk54xLZDATA2Dxa/eqMC36FxwTIu2hiZl45ipc</vt:lpwstr>
  </op:property>
  <op:property fmtid="{D5CDD505-2E9C-101B-9397-08002B2CF9AE}" pid="22" name="_IPGFLOW_P-CB6C_E-1_FP-6_SP-2_CV-EA23FCC7_CN-B803EF04">
    <vt:lpwstr>OgBHBY7vf7b5XtxXJTOi3YKq9O+JCMa1klYBsly2ppvrkdLk8AMa2gTceoi6Vv4kMkgPV6E4emTNMbcmF0YDUu/iaAR5i7JninbGvDVfTMGOzKdu4LzVchUsmpJm/W38a</vt:lpwstr>
  </op:property>
  <op:property fmtid="{D5CDD505-2E9C-101B-9397-08002B2CF9AE}" pid="23" name="_IPGFLOW_P-CB6C_E-0_FP-6_CV-1748F583_CN-72FFA858">
    <vt:lpwstr>DPSPMK|3|384|2|0</vt:lpwstr>
  </op:property>
  <op:property fmtid="{D5CDD505-2E9C-101B-9397-08002B2CF9AE}" pid="24" name="_IPGFLOW_P-CB6C_E-0_CV-8CDF705E_CN-B1B37405">
    <vt:lpwstr>DPFPMK|3|50|7|0</vt:lpwstr>
  </op:property>
  <op:property fmtid="{D5CDD505-2E9C-101B-9397-08002B2CF9AE}" pid="25" name="_IPGFLOW_P-CB6C_E-1_FP-7_SP-1_CV-5A11AAFD_CN-90B7BD61">
    <vt:lpwstr>94ZiqnwULukQLNM1XcuVSNlQ510eGXrMI2LZVSu0GSDpsgBaaGRDeIQUNnimGbOJZAz3zFiePX83eqEeWE+ZtzrY7Mz23VTFXBZEirIIeU8x61kobKvdHNekBt957SEDCYct/mrGLg2dzU94mfGrNJa9FFbt9ht2CRWaDCqBAfWV6QutyyadMMbPfOOiFiZQOSV/zk/sGblx8nrZXoB/WlFV/aJxgybWOayRRpGAET0GfUToclTLi8DVUd3ZiqO</vt:lpwstr>
  </op:property>
  <op:property fmtid="{D5CDD505-2E9C-101B-9397-08002B2CF9AE}" pid="26" name="_IPGFLOW_P-CB6C_E-1_FP-7_SP-2_CV-7B18B4FD_CN-132FAB6B">
    <vt:lpwstr>bl4iijBCdcDqcRCvH9VLdR9HaLyIYK68f3G6zYoiDjy4Frjao6ff6sWx3S3EiZ21A7OqL70Uoh3YCttsMHfv9CJkN+BzNQwnZ0BZMogpPQDtIXOh0WJOr/gWXBKfCaqnv9YnlkIPFlMc59FM4ZM/IyE8BKjOLm5sX5GCcyPFht0hHfcIW5tym/i2lGlpC+45p24qj4vebfUoCfG+R+otVUE98e/zQQHjCemlSp354NpPMGJj/wu9D3wqZsDHyCR</vt:lpwstr>
  </op:property>
  <op:property fmtid="{D5CDD505-2E9C-101B-9397-08002B2CF9AE}" pid="27" name="_IPGFLOW_P-CB6C_E-1_FP-7_SP-3_CV-C5A16F6B_CN-BC2A3BA7">
    <vt:lpwstr>ZUCeeerxox0vwhEHZM1Nq31w==</vt:lpwstr>
  </op:property>
  <op:property fmtid="{D5CDD505-2E9C-101B-9397-08002B2CF9AE}" pid="28" name="_IPGFLOW_P-CB6C_E-0_FP-7_CV-655D092D_CN-B68DBDB7">
    <vt:lpwstr>DPSPMK|3|536|3|0</vt:lpwstr>
  </op:property>
  <op:property fmtid="{D5CDD505-2E9C-101B-9397-08002B2CF9AE}" pid="29" name="_IPGLAB_P-CB6C_E-1_CV-343C4CF2_CN-8C2A0478">
    <vt:lpwstr>2/9pRhkMLT9lUnzf3TDNwwB+6EMXdM6Hih+0tWBfCouR1JNH6JyJXuqEcAGUAYRCCHXbBUivGU5+IYCWYEDsGRycwY+uaQBuHsteDcfNW1Nu8VoORZRFQgh5OoaZjX7F6G4IpG94DCcEavk8aqCqqxDXVRXv8/NI6wAM7KdxLdU=</vt:lpwstr>
  </op:property>
</op:Properties>
</file>